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4"/>
          <w:szCs w:val="24"/>
          <w:lang w:val="en-NZ" w:eastAsia="en-US"/>
          <w14:ligatures w14:val="standardContextual"/>
        </w:rPr>
        <w:id w:val="-156541581"/>
        <w:docPartObj>
          <w:docPartGallery w:val="Cover Pages"/>
          <w:docPartUnique/>
        </w:docPartObj>
      </w:sdtPr>
      <w:sdtEndPr/>
      <w:sdtContent>
        <w:p w14:paraId="0D3B48F8" w14:textId="77777777" w:rsidR="00CF0C11" w:rsidRDefault="00CF0C11">
          <w:pPr>
            <w:pStyle w:val="NoSpacing"/>
          </w:pPr>
        </w:p>
        <w:p w14:paraId="366AF71C" w14:textId="15D5137D" w:rsidR="00CF0C11" w:rsidRDefault="00D749FA">
          <w:pPr>
            <w:rPr>
              <w:rFonts w:ascii="Inter" w:eastAsiaTheme="majorEastAsia" w:hAnsi="Inter" w:cstheme="majorBidi"/>
              <w:b/>
              <w:bCs/>
              <w:color w:val="0F1435"/>
              <w:spacing w:val="-10"/>
              <w:kern w:val="28"/>
              <w:sz w:val="72"/>
              <w:szCs w:val="72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A595523" wp14:editId="17C2845F">
                    <wp:simplePos x="0" y="0"/>
                    <wp:positionH relativeFrom="column">
                      <wp:posOffset>627203</wp:posOffset>
                    </wp:positionH>
                    <wp:positionV relativeFrom="paragraph">
                      <wp:posOffset>5326262</wp:posOffset>
                    </wp:positionV>
                    <wp:extent cx="4607560" cy="2578100"/>
                    <wp:effectExtent l="0" t="0" r="2540" b="12700"/>
                    <wp:wrapNone/>
                    <wp:docPr id="1732048283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07560" cy="2578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2F023D" w14:textId="3B344512" w:rsidR="00D749FA" w:rsidRPr="00D72BCC" w:rsidRDefault="00D72BCC" w:rsidP="00D749FA">
                                <w:pPr>
                                  <w:pStyle w:val="UoADateCoverPage"/>
                                  <w:spacing w:before="720"/>
                                  <w:rPr>
                                    <w:lang w:val="en-NZ"/>
                                  </w:rPr>
                                </w:pPr>
                                <w:r>
                                  <w:rPr>
                                    <w:lang w:val="en-NZ"/>
                                  </w:rPr>
                                  <w:t>Teams should attach the following pages to their report, after the title page and before the table of contents.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5955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49.4pt;margin-top:419.4pt;width:362.8pt;height:20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" filled="f" stroked="f" strokeweight=".5pt">
                    <v:textbox inset="0,0,0,0">
                      <w:txbxContent>
                        <w:p w14:paraId="642F023D" w14:textId="3B344512" w:rsidR="00D749FA" w:rsidRPr="00D72BCC" w:rsidRDefault="00D72BCC" w:rsidP="00D749FA">
                          <w:pPr>
                            <w:pStyle w:val="UoADateCoverPage"/>
                            <w:spacing w:before="720"/>
                            <w:rPr>
                              <w:lang w:val="en-NZ"/>
                            </w:rPr>
                          </w:pPr>
                          <w:r>
                            <w:rPr>
                              <w:lang w:val="en-NZ"/>
                            </w:rPr>
                            <w:t>Teams should attach the following pages to their report, after the title page and before the table of contents.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F0C1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2F9253" wp14:editId="2DEA1DEE">
                    <wp:simplePos x="0" y="0"/>
                    <wp:positionH relativeFrom="column">
                      <wp:posOffset>575310</wp:posOffset>
                    </wp:positionH>
                    <wp:positionV relativeFrom="paragraph">
                      <wp:posOffset>2531745</wp:posOffset>
                    </wp:positionV>
                    <wp:extent cx="4607560" cy="2578100"/>
                    <wp:effectExtent l="0" t="0" r="2540" b="12700"/>
                    <wp:wrapNone/>
                    <wp:docPr id="2134812387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07560" cy="2578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AEF9F9" w14:textId="66C01DD5" w:rsidR="00790F4C" w:rsidRPr="00932897" w:rsidRDefault="00932897" w:rsidP="00061F71">
                                <w:pPr>
                                  <w:pStyle w:val="UoACoverTitle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t xml:space="preserve">ENGGEN 403 Team Project Brief: </w:t>
                                </w:r>
                                <w:r w:rsidR="00D749FA">
                                  <w:t>Coversheet</w:t>
                                </w:r>
                              </w:p>
                              <w:p w14:paraId="73B88FC8" w14:textId="790A93F5" w:rsidR="00CF0C11" w:rsidRDefault="00CF0C11" w:rsidP="00061F71">
                                <w:pPr>
                                  <w:pStyle w:val="UoADateCoverPage"/>
                                  <w:spacing w:before="72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2F9253" id="_x0000_s1027" type="#_x0000_t202" style="position:absolute;margin-left:45.3pt;margin-top:199.35pt;width:362.8pt;height:20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EjrEAIAACQEAAAOAAAAZHJzL2Uyb0RvYy54bWysU11v2jAUfZ+0/2D5fSSwQau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" filled="f" stroked="f" strokeweight=".5pt">
                    <v:textbox inset="0,0,0,0">
                      <w:txbxContent>
                        <w:p w14:paraId="20AEF9F9" w14:textId="66C01DD5" w:rsidR="00790F4C" w:rsidRPr="00932897" w:rsidRDefault="00932897" w:rsidP="00061F71">
                          <w:pPr>
                            <w:pStyle w:val="UoACoverTitle"/>
                            <w:rPr>
                              <w:i/>
                              <w:iCs/>
                            </w:rPr>
                          </w:pPr>
                          <w:r>
                            <w:t xml:space="preserve">ENGGEN 403 Team Project Brief: </w:t>
                          </w:r>
                          <w:r w:rsidR="00D749FA">
                            <w:t>Coversheet</w:t>
                          </w:r>
                        </w:p>
                        <w:p w14:paraId="73B88FC8" w14:textId="790A93F5" w:rsidR="00CF0C11" w:rsidRDefault="00CF0C11" w:rsidP="00061F71">
                          <w:pPr>
                            <w:pStyle w:val="UoADateCoverPage"/>
                            <w:spacing w:before="72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CF0C11">
            <w:br w:type="page"/>
          </w:r>
        </w:p>
      </w:sdtContent>
    </w:sdt>
    <w:p w14:paraId="6D804889" w14:textId="3A685A78" w:rsidR="00E75116" w:rsidRPr="00A62E80" w:rsidRDefault="00A62E80" w:rsidP="00A62E80">
      <w:pPr>
        <w:pStyle w:val="UoABodyCopy"/>
        <w:shd w:val="clear" w:color="auto" w:fill="0C0C48"/>
        <w:jc w:val="center"/>
        <w:rPr>
          <w:rStyle w:val="Hyperlink"/>
          <w:b/>
          <w:bCs/>
          <w:color w:val="FFFFFF" w:themeColor="background1"/>
          <w:sz w:val="26"/>
          <w:szCs w:val="26"/>
          <w:u w:val="none"/>
        </w:rPr>
      </w:pPr>
      <w:r>
        <w:rPr>
          <w:rStyle w:val="Hyperlink"/>
          <w:b/>
          <w:bCs/>
          <w:color w:val="FFFFFF" w:themeColor="background1"/>
          <w:sz w:val="26"/>
          <w:szCs w:val="26"/>
          <w:u w:val="none"/>
        </w:rPr>
        <w:lastRenderedPageBreak/>
        <w:t>Declaration</w:t>
      </w:r>
    </w:p>
    <w:p w14:paraId="6E597324" w14:textId="77777777" w:rsidR="00982B33" w:rsidRPr="00982B33" w:rsidRDefault="00982B33" w:rsidP="00982B33">
      <w:pPr>
        <w:pStyle w:val="UoABodyCopy"/>
        <w:rPr>
          <w:sz w:val="22"/>
          <w:szCs w:val="22"/>
        </w:rPr>
      </w:pPr>
      <w:r w:rsidRPr="00982B33">
        <w:rPr>
          <w:sz w:val="22"/>
          <w:szCs w:val="22"/>
        </w:rPr>
        <w:t xml:space="preserve">By submitting this assignment, I confirm that I am aware of The University expectation that all students complete coursework with integrity and honesty as stated in the Guidelines: Conduct of Coursework available </w:t>
      </w:r>
      <w:hyperlink r:id="rId11" w:history="1">
        <w:r w:rsidRPr="00982B33">
          <w:rPr>
            <w:rStyle w:val="Hyperlink"/>
            <w:rFonts w:ascii="Calibri" w:hAnsi="Calibri" w:cs="Calibri"/>
            <w:sz w:val="22"/>
            <w:szCs w:val="22"/>
          </w:rPr>
          <w:t>here</w:t>
        </w:r>
      </w:hyperlink>
      <w:r w:rsidRPr="00982B33">
        <w:rPr>
          <w:sz w:val="22"/>
          <w:szCs w:val="22"/>
        </w:rPr>
        <w:t>.</w:t>
      </w:r>
    </w:p>
    <w:p w14:paraId="78A30F81" w14:textId="77777777" w:rsidR="00982B33" w:rsidRPr="00982B33" w:rsidRDefault="00982B33" w:rsidP="00982B33">
      <w:pPr>
        <w:pStyle w:val="UoABodyCopy"/>
        <w:rPr>
          <w:sz w:val="22"/>
          <w:szCs w:val="22"/>
        </w:rPr>
      </w:pPr>
      <w:r w:rsidRPr="00982B33">
        <w:rPr>
          <w:sz w:val="22"/>
          <w:szCs w:val="22"/>
        </w:rPr>
        <w:t>I confirm that this work represents our team’s effort and does not contain plagiarised material. I also confirm that every team member has contributed to this work in a fair, proactive, constructive, and collaborative manner.</w:t>
      </w:r>
    </w:p>
    <w:p w14:paraId="53087C25" w14:textId="77777777" w:rsidR="00902CD9" w:rsidRDefault="00902CD9" w:rsidP="00255318">
      <w:pPr>
        <w:pStyle w:val="UoAIntroParagraph"/>
        <w:spacing w:before="0" w:after="0"/>
      </w:pPr>
    </w:p>
    <w:tbl>
      <w:tblPr>
        <w:tblStyle w:val="TableGrid1"/>
        <w:tblW w:w="543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"/>
        <w:gridCol w:w="2411"/>
        <w:gridCol w:w="2414"/>
        <w:gridCol w:w="2412"/>
        <w:gridCol w:w="2412"/>
      </w:tblGrid>
      <w:tr w:rsidR="00056E1D" w:rsidRPr="00A33573" w14:paraId="3F096CCA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4BB690D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52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4B9EAF8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  <w:b/>
                <w:bCs/>
              </w:rPr>
            </w:pPr>
            <w:r w:rsidRPr="00A33573">
              <w:rPr>
                <w:rFonts w:ascii="Calibri" w:hAnsi="Calibri" w:cs="Calibri"/>
                <w:b/>
                <w:bCs/>
              </w:rPr>
              <w:t>Last name</w:t>
            </w:r>
          </w:p>
        </w:tc>
        <w:tc>
          <w:tcPr>
            <w:tcW w:w="1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B77FE5E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  <w:b/>
                <w:bCs/>
              </w:rPr>
            </w:pPr>
            <w:r w:rsidRPr="00A33573">
              <w:rPr>
                <w:rFonts w:ascii="Calibri" w:hAnsi="Calibri" w:cs="Calibri"/>
                <w:b/>
                <w:bCs/>
              </w:rPr>
              <w:t>First name</w:t>
            </w:r>
          </w:p>
        </w:tc>
        <w:tc>
          <w:tcPr>
            <w:tcW w:w="1152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566208F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  <w:b/>
                <w:bCs/>
              </w:rPr>
            </w:pPr>
            <w:r w:rsidRPr="00A33573">
              <w:rPr>
                <w:rFonts w:ascii="Calibri" w:hAnsi="Calibri" w:cs="Calibri"/>
                <w:b/>
                <w:bCs/>
              </w:rPr>
              <w:t>UPI</w:t>
            </w:r>
          </w:p>
        </w:tc>
        <w:tc>
          <w:tcPr>
            <w:tcW w:w="1152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9FBE192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  <w:b/>
                <w:bCs/>
              </w:rPr>
            </w:pPr>
            <w:r w:rsidRPr="00A33573">
              <w:rPr>
                <w:rFonts w:ascii="Calibri" w:hAnsi="Calibri" w:cs="Calibri"/>
                <w:b/>
                <w:bCs/>
              </w:rPr>
              <w:t>Student ID</w:t>
            </w:r>
          </w:p>
        </w:tc>
      </w:tr>
      <w:tr w:rsidR="00056E1D" w:rsidRPr="00A33573" w14:paraId="710C765B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578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91B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8FCF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31C8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87E2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3D7D732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7953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06CB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88F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4E4F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87EE90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4F9786C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3FB8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3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278F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738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CFDE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A02D5E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17D17B22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71B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4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794F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A10B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F891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1C96C9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27C52C89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8039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5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DF6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497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8D057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DD7459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4A59351E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521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6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664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FD7E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ACDB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F71E7B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271580ED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90F8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7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6876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661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3C92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516ED4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7F69E87D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C9A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8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14E8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E603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0A35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867CAD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3CFEDFC0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F5FA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9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475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E3EA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95AA7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79FEB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7FAB394D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996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10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BC7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CFE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D79C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56529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E8C606E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461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11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E73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4E05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DC0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8EB39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2690E0E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14C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12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42D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BA0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3472F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4EB455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14CEDA64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D52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13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F72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CC8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8C69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3B9BA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251D9CA1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F2D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14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F02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D2C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BB2A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A182A4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69F68BA7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982A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15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6EA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FB9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C4CA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D4E6E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4C3B5D01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80A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16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56BD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579E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22C3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DB6EEE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48967743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C03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17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B11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47D3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315C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6569BE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D134B98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2BFE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18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8345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B94B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5A2C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2159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422AF041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CE2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19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7008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AFC9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736E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5F32C1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CCF43A6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B4CD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20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BF05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CC2D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BE60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C46122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13FC5E33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F92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21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B38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F6EA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3871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2DFAD4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29C4172D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936F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22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D90D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D856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139D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54300D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7E8F653B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D28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23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028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953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E322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0D5C01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6D9E255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849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24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6DF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B5A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BDBA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17530C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25787DFD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8ABA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25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F616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6EDA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7843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467EBA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771F8690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61347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26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3F65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CCC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9669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420DFD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460DE869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32A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27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2F1E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699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A715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1AE70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0AD34116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E96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28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CA9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C31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1057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42CD85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1E182500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8D55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29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D36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712E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C0FC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926421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5BC62EAE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30C4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30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98C8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18BB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A33C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B924D0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68575F2B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B15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31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02B1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2C32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699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DD56CB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362406C6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AE203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32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94CA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BB0F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18B3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A5462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7DC25A88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A53C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33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B753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E4C3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DF1D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DC1FF2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1196D5A5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0885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 w:rsidRPr="00A33573">
              <w:rPr>
                <w:rFonts w:ascii="Calibri" w:hAnsi="Calibri" w:cs="Calibri"/>
              </w:rPr>
              <w:t>34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AC8F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C669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8987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AFE2A6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  <w:tr w:rsidR="00056E1D" w:rsidRPr="00A33573" w14:paraId="40C3D2F3" w14:textId="77777777" w:rsidTr="00056E1D">
        <w:tc>
          <w:tcPr>
            <w:tcW w:w="3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DE86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</w:t>
            </w: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B4BE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8C60" w14:textId="77777777" w:rsidR="00056E1D" w:rsidRPr="00A33573" w:rsidRDefault="00056E1D" w:rsidP="004447BE">
            <w:pPr>
              <w:pStyle w:val="NoSpacing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3749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  <w:tc>
          <w:tcPr>
            <w:tcW w:w="1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ECC164" w14:textId="77777777" w:rsidR="00056E1D" w:rsidRPr="00A33573" w:rsidRDefault="00056E1D" w:rsidP="004447BE">
            <w:pPr>
              <w:pStyle w:val="NoSpacing"/>
              <w:jc w:val="center"/>
              <w:rPr>
                <w:rFonts w:ascii="Calibri" w:hAnsi="Calibri" w:cs="Calibri"/>
              </w:rPr>
            </w:pPr>
          </w:p>
        </w:tc>
      </w:tr>
    </w:tbl>
    <w:p w14:paraId="4748F293" w14:textId="548EC998" w:rsidR="001C39A5" w:rsidRDefault="001C39A5">
      <w:pPr>
        <w:rPr>
          <w:rFonts w:ascii="Inter" w:eastAsiaTheme="majorEastAsia" w:hAnsi="Inter" w:cstheme="majorBidi"/>
          <w:b/>
          <w:bCs/>
          <w:color w:val="FFFFFF" w:themeColor="background1"/>
          <w:sz w:val="26"/>
          <w:szCs w:val="26"/>
        </w:rPr>
      </w:pPr>
    </w:p>
    <w:p w14:paraId="79D611FF" w14:textId="5B5AD923" w:rsidR="001C39A5" w:rsidRPr="001C39A5" w:rsidRDefault="001C39A5" w:rsidP="001C39A5">
      <w:pPr>
        <w:pStyle w:val="UoASubHeading2"/>
        <w:shd w:val="clear" w:color="auto" w:fill="0C0C48"/>
        <w:jc w:val="center"/>
        <w:rPr>
          <w:rFonts w:eastAsia="Verdana" w:cstheme="minorHAnsi"/>
          <w:color w:val="FFFFFF" w:themeColor="background1"/>
          <w:sz w:val="26"/>
          <w:szCs w:val="26"/>
          <w:highlight w:val="yellow"/>
          <w:lang w:val="en-US"/>
        </w:rPr>
      </w:pPr>
      <w:r w:rsidRPr="001C39A5">
        <w:rPr>
          <w:color w:val="FFFFFF" w:themeColor="background1"/>
          <w:sz w:val="26"/>
          <w:szCs w:val="26"/>
        </w:rPr>
        <w:lastRenderedPageBreak/>
        <w:t>Release of Work</w:t>
      </w:r>
    </w:p>
    <w:p w14:paraId="3E1FCC39" w14:textId="5C408CA5" w:rsidR="001C39A5" w:rsidRPr="001C39A5" w:rsidRDefault="001C39A5" w:rsidP="001C39A5">
      <w:pPr>
        <w:pStyle w:val="UoABodyCopy"/>
        <w:rPr>
          <w:rFonts w:eastAsia="Verdana"/>
          <w:sz w:val="22"/>
          <w:szCs w:val="22"/>
          <w:lang w:val="en-US"/>
        </w:rPr>
      </w:pPr>
      <w:r w:rsidRPr="001C39A5">
        <w:rPr>
          <w:rFonts w:eastAsia="Verdana"/>
          <w:sz w:val="22"/>
          <w:szCs w:val="22"/>
          <w:lang w:val="en-US"/>
        </w:rPr>
        <w:t>To share with future years:</w:t>
      </w:r>
    </w:p>
    <w:p w14:paraId="4D760437" w14:textId="68DD5AC8" w:rsidR="001C39A5" w:rsidRDefault="001C39A5" w:rsidP="001C39A5">
      <w:pPr>
        <w:pStyle w:val="UoABodyCopy"/>
        <w:rPr>
          <w:rFonts w:eastAsia="Verdana"/>
          <w:sz w:val="22"/>
          <w:szCs w:val="22"/>
          <w:lang w:val="en-US"/>
        </w:rPr>
      </w:pPr>
      <w:r w:rsidRPr="001C39A5">
        <w:rPr>
          <w:rFonts w:eastAsia="Verdana"/>
          <w:sz w:val="22"/>
          <w:szCs w:val="22"/>
          <w:highlight w:val="yellow"/>
          <w:lang w:val="en-US"/>
        </w:rPr>
        <w:t>Remove if the team does not permit: “We give permission for our group assignment to be used by the teaching staff of ENGGEN 403 to use for future ex</w:t>
      </w:r>
      <w:r w:rsidR="006A0CC0">
        <w:rPr>
          <w:rFonts w:eastAsia="Verdana"/>
          <w:sz w:val="22"/>
          <w:szCs w:val="22"/>
          <w:highlight w:val="yellow"/>
          <w:lang w:val="en-US"/>
        </w:rPr>
        <w:t>ample</w:t>
      </w:r>
      <w:r w:rsidRPr="001C39A5">
        <w:rPr>
          <w:rFonts w:eastAsia="Verdana"/>
          <w:sz w:val="22"/>
          <w:szCs w:val="22"/>
          <w:highlight w:val="yellow"/>
          <w:lang w:val="en-US"/>
        </w:rPr>
        <w:t xml:space="preserve"> content. Our authorship will be anonymous.”</w:t>
      </w:r>
    </w:p>
    <w:p w14:paraId="0C906247" w14:textId="111DD53D" w:rsidR="001C39A5" w:rsidRDefault="004F0A92" w:rsidP="001C39A5">
      <w:pPr>
        <w:pStyle w:val="UoABodyCopy"/>
        <w:rPr>
          <w:rFonts w:eastAsia="Verdana"/>
          <w:sz w:val="22"/>
          <w:szCs w:val="22"/>
          <w:lang w:val="en-US"/>
        </w:rPr>
      </w:pPr>
      <w:r>
        <w:rPr>
          <w:rFonts w:eastAsia="Verdana"/>
          <w:sz w:val="22"/>
          <w:szCs w:val="22"/>
          <w:lang w:val="en-US"/>
        </w:rPr>
        <w:t>To share with the client:</w:t>
      </w:r>
    </w:p>
    <w:p w14:paraId="62C0B61A" w14:textId="3E74C9AC" w:rsidR="004F0A92" w:rsidRDefault="004F0A92" w:rsidP="004F0A92">
      <w:pPr>
        <w:pStyle w:val="UoABodyCopy"/>
        <w:rPr>
          <w:rFonts w:eastAsia="Verdana"/>
          <w:sz w:val="22"/>
          <w:szCs w:val="22"/>
          <w:lang w:val="en-US"/>
        </w:rPr>
      </w:pPr>
      <w:r w:rsidRPr="001C39A5">
        <w:rPr>
          <w:rFonts w:eastAsia="Verdana"/>
          <w:sz w:val="22"/>
          <w:szCs w:val="22"/>
          <w:highlight w:val="yellow"/>
          <w:lang w:val="en-US"/>
        </w:rPr>
        <w:t xml:space="preserve">Remove if the team does not permit: “We give permission for our group assignment to be </w:t>
      </w:r>
      <w:r>
        <w:rPr>
          <w:rFonts w:eastAsia="Verdana"/>
          <w:sz w:val="22"/>
          <w:szCs w:val="22"/>
          <w:highlight w:val="yellow"/>
          <w:lang w:val="en-US"/>
        </w:rPr>
        <w:t>shared with the client</w:t>
      </w:r>
      <w:r w:rsidR="004D32DE">
        <w:rPr>
          <w:rFonts w:eastAsia="Verdana"/>
          <w:sz w:val="22"/>
          <w:szCs w:val="22"/>
          <w:highlight w:val="yellow"/>
          <w:lang w:val="en-US"/>
        </w:rPr>
        <w:t xml:space="preserve"> on the Team Project.</w:t>
      </w:r>
      <w:r w:rsidRPr="001C39A5">
        <w:rPr>
          <w:rFonts w:eastAsia="Verdana"/>
          <w:sz w:val="22"/>
          <w:szCs w:val="22"/>
          <w:highlight w:val="yellow"/>
          <w:lang w:val="en-US"/>
        </w:rPr>
        <w:t>”</w:t>
      </w:r>
    </w:p>
    <w:p w14:paraId="6A68D04F" w14:textId="3670419B" w:rsidR="004D32DE" w:rsidRPr="001C39A5" w:rsidRDefault="004D32DE" w:rsidP="004D32DE">
      <w:pPr>
        <w:pStyle w:val="UoASubHeading2"/>
        <w:shd w:val="clear" w:color="auto" w:fill="0C0C48"/>
        <w:jc w:val="center"/>
        <w:rPr>
          <w:rFonts w:eastAsia="Verdana" w:cstheme="minorHAnsi"/>
          <w:color w:val="FFFFFF" w:themeColor="background1"/>
          <w:sz w:val="26"/>
          <w:szCs w:val="26"/>
          <w:highlight w:val="yellow"/>
          <w:lang w:val="en-US"/>
        </w:rPr>
      </w:pPr>
      <w:r>
        <w:rPr>
          <w:color w:val="FFFFFF" w:themeColor="background1"/>
          <w:sz w:val="26"/>
          <w:szCs w:val="26"/>
        </w:rPr>
        <w:t>GenAI Declaration</w:t>
      </w:r>
    </w:p>
    <w:p w14:paraId="12F62804" w14:textId="0D05EDBE" w:rsidR="004F0A92" w:rsidRDefault="004D32DE" w:rsidP="001C39A5">
      <w:pPr>
        <w:pStyle w:val="UoABodyCopy"/>
        <w:rPr>
          <w:rFonts w:eastAsia="Verdana"/>
          <w:sz w:val="22"/>
          <w:szCs w:val="22"/>
          <w:lang w:val="en-US"/>
        </w:rPr>
      </w:pPr>
      <w:r>
        <w:rPr>
          <w:rFonts w:eastAsia="Verdana"/>
          <w:sz w:val="22"/>
          <w:szCs w:val="22"/>
          <w:lang w:val="en-US"/>
        </w:rPr>
        <w:t xml:space="preserve">If your team has use </w:t>
      </w:r>
      <w:r w:rsidR="00B47CB2">
        <w:rPr>
          <w:rFonts w:eastAsia="Verdana"/>
          <w:sz w:val="22"/>
          <w:szCs w:val="22"/>
          <w:lang w:val="en-US"/>
        </w:rPr>
        <w:t>GenAI, please attach the GenAI Declaration on the following page.</w:t>
      </w:r>
    </w:p>
    <w:p w14:paraId="7C309AC5" w14:textId="2FE8E238" w:rsidR="00E54458" w:rsidRPr="001C39A5" w:rsidRDefault="00E54458" w:rsidP="00E54458">
      <w:pPr>
        <w:pStyle w:val="UoASubHeading2"/>
        <w:shd w:val="clear" w:color="auto" w:fill="0C0C48"/>
        <w:jc w:val="center"/>
        <w:rPr>
          <w:rFonts w:eastAsia="Verdana" w:cstheme="minorHAnsi"/>
          <w:color w:val="FFFFFF" w:themeColor="background1"/>
          <w:sz w:val="26"/>
          <w:szCs w:val="26"/>
          <w:highlight w:val="yellow"/>
          <w:lang w:val="en-US"/>
        </w:rPr>
      </w:pPr>
      <w:r>
        <w:rPr>
          <w:color w:val="FFFFFF" w:themeColor="background1"/>
          <w:sz w:val="26"/>
          <w:szCs w:val="26"/>
        </w:rPr>
        <w:t>Team Structure</w:t>
      </w:r>
    </w:p>
    <w:p w14:paraId="438C8168" w14:textId="1A54F475" w:rsidR="001C39A5" w:rsidRPr="00660636" w:rsidRDefault="00E54458" w:rsidP="00686A17">
      <w:pPr>
        <w:pStyle w:val="UoABodyCopy"/>
        <w:rPr>
          <w:rFonts w:eastAsia="Verdana" w:cstheme="minorHAnsi"/>
          <w:lang w:val="en-US"/>
        </w:rPr>
      </w:pPr>
      <w:r>
        <w:rPr>
          <w:rFonts w:eastAsia="Verdana"/>
          <w:sz w:val="22"/>
          <w:szCs w:val="22"/>
          <w:lang w:val="en-US"/>
        </w:rPr>
        <w:t xml:space="preserve">For the final page of the coversheet, insert a graphical team structure </w:t>
      </w:r>
      <w:r w:rsidR="00686A17">
        <w:rPr>
          <w:rFonts w:eastAsia="Verdana"/>
          <w:sz w:val="22"/>
          <w:szCs w:val="22"/>
          <w:lang w:val="en-US"/>
        </w:rPr>
        <w:t>showing the sub-team titles and members.</w:t>
      </w:r>
      <w:r w:rsidR="001C39A5">
        <w:rPr>
          <w:rFonts w:eastAsia="Verdana" w:cstheme="minorHAnsi"/>
          <w:lang w:val="en-US"/>
        </w:rPr>
        <w:t xml:space="preserve"> </w:t>
      </w:r>
    </w:p>
    <w:p w14:paraId="272029FA" w14:textId="77777777" w:rsidR="00B616A1" w:rsidRDefault="00B616A1" w:rsidP="00255318">
      <w:pPr>
        <w:pStyle w:val="UoAIntroParagraph"/>
        <w:spacing w:before="0" w:after="0"/>
      </w:pPr>
    </w:p>
    <w:sectPr w:rsidR="00B616A1" w:rsidSect="00CF0C11"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1134" w:right="1134" w:bottom="1134" w:left="1134" w:header="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74F3" w14:textId="77777777" w:rsidR="009879E2" w:rsidRDefault="009879E2" w:rsidP="00207DA1">
      <w:pPr>
        <w:spacing w:after="0" w:line="240" w:lineRule="auto"/>
      </w:pPr>
      <w:r>
        <w:separator/>
      </w:r>
    </w:p>
  </w:endnote>
  <w:endnote w:type="continuationSeparator" w:id="0">
    <w:p w14:paraId="6457D84F" w14:textId="77777777" w:rsidR="009879E2" w:rsidRDefault="009879E2" w:rsidP="00207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panose1 w:val="00000000000000000000"/>
    <w:charset w:val="00"/>
    <w:family w:val="modern"/>
    <w:notTrueType/>
    <w:pitch w:val="variable"/>
    <w:sig w:usb0="E0000AFF" w:usb1="5200A1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Display Medium">
    <w:altName w:val="Calibri"/>
    <w:panose1 w:val="00000000000000000000"/>
    <w:charset w:val="00"/>
    <w:family w:val="auto"/>
    <w:notTrueType/>
    <w:pitch w:val="variable"/>
    <w:sig w:usb0="E0000AFF" w:usb1="5200A1FF" w:usb2="00000021" w:usb3="00000000" w:csb0="0000019F" w:csb1="00000000"/>
  </w:font>
  <w:font w:name="Inter Display">
    <w:altName w:val="Calibri"/>
    <w:panose1 w:val="00000000000000000000"/>
    <w:charset w:val="00"/>
    <w:family w:val="auto"/>
    <w:notTrueType/>
    <w:pitch w:val="variable"/>
    <w:sig w:usb0="E0000AFF" w:usb1="5200A1FF" w:usb2="0000002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Inter Medium">
    <w:altName w:val="Calibri"/>
    <w:panose1 w:val="00000000000000000000"/>
    <w:charset w:val="00"/>
    <w:family w:val="auto"/>
    <w:notTrueType/>
    <w:pitch w:val="variable"/>
    <w:sig w:usb0="E0000AFF" w:usb1="5200A1FF" w:usb2="0000002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9498397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29755B" w14:textId="77777777" w:rsidR="00207DA1" w:rsidRDefault="00207DA1" w:rsidP="001E31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B88259C" w14:textId="77777777" w:rsidR="00207DA1" w:rsidRDefault="00207DA1" w:rsidP="00207D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Inter" w:hAnsi="Inter"/>
        <w:sz w:val="13"/>
        <w:szCs w:val="13"/>
      </w:rPr>
      <w:id w:val="-1231689345"/>
      <w:docPartObj>
        <w:docPartGallery w:val="Page Numbers (Bottom of Page)"/>
        <w:docPartUnique/>
      </w:docPartObj>
    </w:sdtPr>
    <w:sdtEndPr>
      <w:rPr>
        <w:rStyle w:val="PageNumber"/>
        <w:color w:val="747474" w:themeColor="background2" w:themeShade="80"/>
      </w:rPr>
    </w:sdtEndPr>
    <w:sdtContent>
      <w:p w14:paraId="3471CE62" w14:textId="77777777" w:rsidR="00207DA1" w:rsidRPr="00207DA1" w:rsidRDefault="00207DA1" w:rsidP="00207DA1">
        <w:pPr>
          <w:pStyle w:val="Footer"/>
          <w:framePr w:w="760" w:h="851" w:hRule="exact" w:wrap="notBeside" w:vAnchor="page" w:hAnchor="page" w:x="11114" w:yAlign="bottom"/>
          <w:rPr>
            <w:rStyle w:val="PageNumber"/>
            <w:rFonts w:ascii="Inter" w:hAnsi="Inter"/>
            <w:color w:val="747474" w:themeColor="background2" w:themeShade="80"/>
            <w:sz w:val="13"/>
            <w:szCs w:val="13"/>
          </w:rPr>
        </w:pPr>
        <w:r w:rsidRPr="00207DA1">
          <w:rPr>
            <w:rStyle w:val="PageNumber"/>
            <w:rFonts w:ascii="Inter" w:hAnsi="Inter"/>
            <w:color w:val="747474" w:themeColor="background2" w:themeShade="80"/>
            <w:sz w:val="13"/>
            <w:szCs w:val="13"/>
          </w:rPr>
          <w:fldChar w:fldCharType="begin"/>
        </w:r>
        <w:r w:rsidRPr="00207DA1">
          <w:rPr>
            <w:rStyle w:val="PageNumber"/>
            <w:rFonts w:ascii="Inter" w:hAnsi="Inter"/>
            <w:color w:val="747474" w:themeColor="background2" w:themeShade="80"/>
            <w:sz w:val="13"/>
            <w:szCs w:val="13"/>
          </w:rPr>
          <w:instrText xml:space="preserve"> PAGE </w:instrText>
        </w:r>
        <w:r w:rsidRPr="00207DA1">
          <w:rPr>
            <w:rStyle w:val="PageNumber"/>
            <w:rFonts w:ascii="Inter" w:hAnsi="Inter"/>
            <w:color w:val="747474" w:themeColor="background2" w:themeShade="80"/>
            <w:sz w:val="13"/>
            <w:szCs w:val="13"/>
          </w:rPr>
          <w:fldChar w:fldCharType="separate"/>
        </w:r>
        <w:r w:rsidRPr="00207DA1">
          <w:rPr>
            <w:rStyle w:val="PageNumber"/>
            <w:rFonts w:ascii="Inter" w:hAnsi="Inter"/>
            <w:color w:val="747474" w:themeColor="background2" w:themeShade="80"/>
            <w:sz w:val="13"/>
            <w:szCs w:val="13"/>
          </w:rPr>
          <w:t>1</w:t>
        </w:r>
        <w:r w:rsidRPr="00207DA1">
          <w:rPr>
            <w:rStyle w:val="PageNumber"/>
            <w:rFonts w:ascii="Inter" w:hAnsi="Inter"/>
            <w:color w:val="747474" w:themeColor="background2" w:themeShade="80"/>
            <w:sz w:val="13"/>
            <w:szCs w:val="13"/>
          </w:rPr>
          <w:fldChar w:fldCharType="end"/>
        </w:r>
      </w:p>
    </w:sdtContent>
  </w:sdt>
  <w:p w14:paraId="0D075674" w14:textId="77777777" w:rsidR="00207DA1" w:rsidRDefault="00266C19" w:rsidP="00207DA1">
    <w:pPr>
      <w:pStyle w:val="Footer"/>
      <w:ind w:right="360"/>
    </w:pPr>
    <w:r>
      <w:rPr>
        <w:noProof/>
      </w:rPr>
      <w:drawing>
        <wp:anchor distT="0" distB="0" distL="114300" distR="114300" simplePos="0" relativeHeight="251661312" behindDoc="1" locked="1" layoutInCell="1" allowOverlap="0" wp14:anchorId="5AC6A945" wp14:editId="1258ADA9">
          <wp:simplePos x="0" y="0"/>
          <wp:positionH relativeFrom="margin">
            <wp:align>right</wp:align>
          </wp:positionH>
          <wp:positionV relativeFrom="bottomMargin">
            <wp:posOffset>360045</wp:posOffset>
          </wp:positionV>
          <wp:extent cx="309245" cy="107315"/>
          <wp:effectExtent l="0" t="0" r="0" b="0"/>
          <wp:wrapSquare wrapText="bothSides"/>
          <wp:docPr id="16827733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277332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00" cy="107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0AEDF4" wp14:editId="1157A760">
              <wp:simplePos x="0" y="0"/>
              <wp:positionH relativeFrom="page">
                <wp:posOffset>0</wp:posOffset>
              </wp:positionH>
              <wp:positionV relativeFrom="page">
                <wp:posOffset>10150549</wp:posOffset>
              </wp:positionV>
              <wp:extent cx="2447925" cy="539115"/>
              <wp:effectExtent l="0" t="0" r="3175" b="0"/>
              <wp:wrapSquare wrapText="bothSides"/>
              <wp:docPr id="138379619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7925" cy="5391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9DCE10" w14:textId="77777777" w:rsidR="00207DA1" w:rsidRPr="006A30A5" w:rsidRDefault="00207DA1" w:rsidP="00207DA1">
                          <w:pPr>
                            <w:pStyle w:val="NoSpacing"/>
                            <w:rPr>
                              <w:rFonts w:ascii="Inter" w:hAnsi="Inter"/>
                              <w:color w:val="747474" w:themeColor="background2" w:themeShade="80"/>
                              <w:sz w:val="12"/>
                              <w:szCs w:val="12"/>
                            </w:rPr>
                          </w:pPr>
                          <w:r w:rsidRPr="006A30A5">
                            <w:rPr>
                              <w:rFonts w:ascii="Inter" w:hAnsi="Inter"/>
                              <w:color w:val="747474" w:themeColor="background2" w:themeShade="80"/>
                              <w:sz w:val="12"/>
                              <w:szCs w:val="12"/>
                            </w:rPr>
                            <w:t xml:space="preserve">WAIPAPA TAUMATA RAU </w:t>
                          </w:r>
                          <w:r w:rsidR="006075C9">
                            <w:rPr>
                              <w:rFonts w:ascii="Inter" w:hAnsi="Inter"/>
                              <w:color w:val="747474" w:themeColor="background2" w:themeShade="80"/>
                              <w:sz w:val="12"/>
                              <w:szCs w:val="12"/>
                            </w:rPr>
                            <w:t xml:space="preserve">| </w:t>
                          </w:r>
                          <w:r w:rsidRPr="006A30A5">
                            <w:rPr>
                              <w:rFonts w:ascii="Inter" w:hAnsi="Inter"/>
                              <w:color w:val="747474" w:themeColor="background2" w:themeShade="80"/>
                              <w:sz w:val="12"/>
                              <w:szCs w:val="12"/>
                            </w:rPr>
                            <w:t>UNIVERSITY OF AUCKLAND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AEDF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799.25pt;width:192.75pt;height:42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" fillcolor="white [3201]" stroked="f" strokeweight=".5pt">
              <v:textbox inset="10mm,0,0,0">
                <w:txbxContent>
                  <w:p w14:paraId="4D9DCE10" w14:textId="77777777" w:rsidR="00207DA1" w:rsidRPr="006A30A5" w:rsidRDefault="00207DA1" w:rsidP="00207DA1">
                    <w:pPr>
                      <w:pStyle w:val="NoSpacing"/>
                      <w:rPr>
                        <w:rFonts w:ascii="Inter" w:hAnsi="Inter"/>
                        <w:color w:val="747474" w:themeColor="background2" w:themeShade="80"/>
                        <w:sz w:val="12"/>
                        <w:szCs w:val="12"/>
                      </w:rPr>
                    </w:pPr>
                    <w:r w:rsidRPr="006A30A5">
                      <w:rPr>
                        <w:rFonts w:ascii="Inter" w:hAnsi="Inter"/>
                        <w:color w:val="747474" w:themeColor="background2" w:themeShade="80"/>
                        <w:sz w:val="12"/>
                        <w:szCs w:val="12"/>
                      </w:rPr>
                      <w:t xml:space="preserve">WAIPAPA TAUMATA RAU </w:t>
                    </w:r>
                    <w:r w:rsidR="006075C9">
                      <w:rPr>
                        <w:rFonts w:ascii="Inter" w:hAnsi="Inter"/>
                        <w:color w:val="747474" w:themeColor="background2" w:themeShade="80"/>
                        <w:sz w:val="12"/>
                        <w:szCs w:val="12"/>
                      </w:rPr>
                      <w:t xml:space="preserve">| </w:t>
                    </w:r>
                    <w:r w:rsidRPr="006A30A5">
                      <w:rPr>
                        <w:rFonts w:ascii="Inter" w:hAnsi="Inter"/>
                        <w:color w:val="747474" w:themeColor="background2" w:themeShade="80"/>
                        <w:sz w:val="12"/>
                        <w:szCs w:val="12"/>
                      </w:rPr>
                      <w:t>UNIVERSITY OF AUCKLAND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04868" w14:textId="77777777" w:rsidR="009879E2" w:rsidRDefault="009879E2" w:rsidP="00207DA1">
      <w:pPr>
        <w:spacing w:after="0" w:line="240" w:lineRule="auto"/>
      </w:pPr>
      <w:r>
        <w:separator/>
      </w:r>
    </w:p>
  </w:footnote>
  <w:footnote w:type="continuationSeparator" w:id="0">
    <w:p w14:paraId="1BB1F67F" w14:textId="77777777" w:rsidR="009879E2" w:rsidRDefault="009879E2" w:rsidP="00207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CB83" w14:textId="77777777" w:rsidR="00266C19" w:rsidRDefault="00266C1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0" wp14:anchorId="656B59BC" wp14:editId="7C099185">
              <wp:simplePos x="0" y="0"/>
              <wp:positionH relativeFrom="page">
                <wp:posOffset>5137150</wp:posOffset>
              </wp:positionH>
              <wp:positionV relativeFrom="topMargin">
                <wp:align>bottom</wp:align>
              </wp:positionV>
              <wp:extent cx="2489835" cy="573480"/>
              <wp:effectExtent l="0" t="0" r="5715" b="0"/>
              <wp:wrapNone/>
              <wp:docPr id="486288227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9835" cy="573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DE3441" w14:textId="12F80B08" w:rsidR="00266C19" w:rsidRDefault="00932897" w:rsidP="00266C19">
                          <w:r>
                            <w:t>ENGGEN 403</w:t>
                          </w:r>
                          <w:r w:rsidR="000275F9">
                            <w:t xml:space="preserve"> Team Project</w:t>
                          </w:r>
                          <w:r>
                            <w:t>| 202</w:t>
                          </w:r>
                          <w:r w:rsidR="006A0CC0"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800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6B59B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404.5pt;margin-top:0;width:196.05pt;height:45.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" o:allowoverlap="f" filled="f" stroked="f" strokeweight=".5pt">
              <v:textbox inset="0,5mm,0,0">
                <w:txbxContent>
                  <w:p w14:paraId="23DE3441" w14:textId="12F80B08" w:rsidR="00266C19" w:rsidRDefault="00932897" w:rsidP="00266C19">
                    <w:r>
                      <w:t>ENGGEN 403</w:t>
                    </w:r>
                    <w:r w:rsidR="000275F9">
                      <w:t xml:space="preserve"> Team Project</w:t>
                    </w:r>
                    <w:r>
                      <w:t>| 202</w:t>
                    </w:r>
                    <w:r w:rsidR="006A0CC0">
                      <w:t>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46B8" w14:textId="77777777" w:rsidR="00CF0C11" w:rsidRDefault="00CF0C11">
    <w:pPr>
      <w:pStyle w:val="Header"/>
    </w:pPr>
    <w:r>
      <w:rPr>
        <w:noProof/>
      </w:rPr>
      <w:drawing>
        <wp:anchor distT="0" distB="0" distL="114300" distR="114300" simplePos="0" relativeHeight="251669504" behindDoc="1" locked="0" layoutInCell="1" allowOverlap="1" wp14:anchorId="6ABCB98E" wp14:editId="652778D1">
          <wp:simplePos x="0" y="0"/>
          <wp:positionH relativeFrom="column">
            <wp:posOffset>-454276</wp:posOffset>
          </wp:positionH>
          <wp:positionV relativeFrom="paragraph">
            <wp:posOffset>2445488</wp:posOffset>
          </wp:positionV>
          <wp:extent cx="2400300" cy="584200"/>
          <wp:effectExtent l="0" t="0" r="0" b="0"/>
          <wp:wrapNone/>
          <wp:docPr id="17103249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32495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30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3652C9E9" wp14:editId="2118BD46">
          <wp:simplePos x="0" y="0"/>
          <wp:positionH relativeFrom="column">
            <wp:posOffset>363740</wp:posOffset>
          </wp:positionH>
          <wp:positionV relativeFrom="paragraph">
            <wp:posOffset>919076</wp:posOffset>
          </wp:positionV>
          <wp:extent cx="1587500" cy="622300"/>
          <wp:effectExtent l="0" t="0" r="0" b="0"/>
          <wp:wrapNone/>
          <wp:docPr id="395074681" name="Picture 2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552632" name="Picture 2" descr="A black and whit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7500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D21E0CC" wp14:editId="27B9DF0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984000" cy="10105200"/>
              <wp:effectExtent l="0" t="0" r="13970" b="17145"/>
              <wp:wrapNone/>
              <wp:docPr id="1439054883" name="Rounded 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84000" cy="10105200"/>
                      </a:xfrm>
                      <a:prstGeom prst="roundRect">
                        <a:avLst>
                          <a:gd name="adj" fmla="val 3892"/>
                        </a:avLst>
                      </a:prstGeom>
                      <a:solidFill>
                        <a:srgbClr val="0C0C48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B655A1" id="Rounded Rectangle 1" o:spid="_x0000_s1026" style="position:absolute;margin-left:0;margin-top:0;width:549.9pt;height:795.7pt;z-index:-251651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arcsize="25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" fillcolor="#0c0c48" strokecolor="#030e13 [484]" strokeweight="1pt">
              <v:stroke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A blue and white logo&#10;&#10;AI-generated content may be incorrect." style="width:23.5pt;height:8.5pt;visibility:visible;mso-wrap-style:square" o:bullet="t">
        <v:imagedata r:id="rId1" o:title="A blue and white logo&#10;&#10;AI-generated content may be incorrect"/>
      </v:shape>
    </w:pict>
  </w:numPicBullet>
  <w:abstractNum w:abstractNumId="0" w15:restartNumberingAfterBreak="0">
    <w:nsid w:val="08E15A1E"/>
    <w:multiLevelType w:val="multilevel"/>
    <w:tmpl w:val="112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473D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7B747F"/>
    <w:multiLevelType w:val="multilevel"/>
    <w:tmpl w:val="87427A3A"/>
    <w:numStyleLink w:val="UoAListStyle"/>
  </w:abstractNum>
  <w:abstractNum w:abstractNumId="3" w15:restartNumberingAfterBreak="0">
    <w:nsid w:val="0CBF39EF"/>
    <w:multiLevelType w:val="multilevel"/>
    <w:tmpl w:val="6048053A"/>
    <w:lvl w:ilvl="0">
      <w:start w:val="1"/>
      <w:numFmt w:val="decimal"/>
      <w:lvlText w:val="%1."/>
      <w:lvlJc w:val="left"/>
      <w:pPr>
        <w:ind w:left="851" w:hanging="491"/>
      </w:pPr>
      <w:rPr>
        <w:rFonts w:ascii="Inter" w:hAnsi="Inter" w:hint="default"/>
        <w:b w:val="0"/>
        <w:i w:val="0"/>
        <w:color w:val="auto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F4A5F"/>
    <w:multiLevelType w:val="multilevel"/>
    <w:tmpl w:val="6048053A"/>
    <w:numStyleLink w:val="UoANumberedMultilevelList"/>
  </w:abstractNum>
  <w:abstractNum w:abstractNumId="5" w15:restartNumberingAfterBreak="0">
    <w:nsid w:val="0F8466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CE6E0A"/>
    <w:multiLevelType w:val="hybridMultilevel"/>
    <w:tmpl w:val="A598522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705A3"/>
    <w:multiLevelType w:val="hybridMultilevel"/>
    <w:tmpl w:val="FA90E970"/>
    <w:lvl w:ilvl="0" w:tplc="12C447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D3145"/>
    <w:multiLevelType w:val="hybridMultilevel"/>
    <w:tmpl w:val="DE4CAB7C"/>
    <w:lvl w:ilvl="0" w:tplc="F4109EE6">
      <w:start w:val="1"/>
      <w:numFmt w:val="bullet"/>
      <w:lvlText w:val=""/>
      <w:lvlJc w:val="left"/>
      <w:pPr>
        <w:ind w:left="454" w:hanging="284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E1960"/>
    <w:multiLevelType w:val="hybridMultilevel"/>
    <w:tmpl w:val="42C4B04E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655A47"/>
    <w:multiLevelType w:val="hybridMultilevel"/>
    <w:tmpl w:val="3B7A1BD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3950D7"/>
    <w:multiLevelType w:val="hybridMultilevel"/>
    <w:tmpl w:val="F934E212"/>
    <w:lvl w:ilvl="0" w:tplc="49744B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4638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A42B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8022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EA9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4C9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3C55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E017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8C73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7023AE4"/>
    <w:multiLevelType w:val="hybridMultilevel"/>
    <w:tmpl w:val="0A7E0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50A8A"/>
    <w:multiLevelType w:val="hybridMultilevel"/>
    <w:tmpl w:val="0AEC3944"/>
    <w:lvl w:ilvl="0" w:tplc="14090017">
      <w:start w:val="1"/>
      <w:numFmt w:val="lowerLetter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15BB0"/>
    <w:multiLevelType w:val="hybridMultilevel"/>
    <w:tmpl w:val="7C10FA96"/>
    <w:lvl w:ilvl="0" w:tplc="1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7575C6"/>
    <w:multiLevelType w:val="hybridMultilevel"/>
    <w:tmpl w:val="0D7CB9C4"/>
    <w:lvl w:ilvl="0" w:tplc="1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F516BC2"/>
    <w:multiLevelType w:val="multilevel"/>
    <w:tmpl w:val="783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F67EA3"/>
    <w:multiLevelType w:val="hybridMultilevel"/>
    <w:tmpl w:val="9AB48C26"/>
    <w:lvl w:ilvl="0" w:tplc="34CE51EE">
      <w:start w:val="1"/>
      <w:numFmt w:val="bullet"/>
      <w:pStyle w:val="UoABulletPoin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20E91"/>
    <w:multiLevelType w:val="hybridMultilevel"/>
    <w:tmpl w:val="FB9ACB8C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2584C"/>
    <w:multiLevelType w:val="hybridMultilevel"/>
    <w:tmpl w:val="2932B466"/>
    <w:lvl w:ilvl="0" w:tplc="33DCD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F75F70"/>
    <w:multiLevelType w:val="multilevel"/>
    <w:tmpl w:val="18BA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8D3369"/>
    <w:multiLevelType w:val="hybridMultilevel"/>
    <w:tmpl w:val="AD700DBE"/>
    <w:lvl w:ilvl="0" w:tplc="AC0CB66A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6F28C4"/>
    <w:multiLevelType w:val="hybridMultilevel"/>
    <w:tmpl w:val="76C6EDA8"/>
    <w:lvl w:ilvl="0" w:tplc="F3B61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374F6"/>
    <w:multiLevelType w:val="hybridMultilevel"/>
    <w:tmpl w:val="C2CC8C9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26AEE"/>
    <w:multiLevelType w:val="hybridMultilevel"/>
    <w:tmpl w:val="206C396E"/>
    <w:lvl w:ilvl="0" w:tplc="8E863070">
      <w:start w:val="1"/>
      <w:numFmt w:val="bullet"/>
      <w:pStyle w:val="UoATableStyleBulletPointList"/>
      <w:lvlText w:val=""/>
      <w:lvlJc w:val="left"/>
      <w:pPr>
        <w:ind w:left="284" w:hanging="171"/>
      </w:pPr>
      <w:rPr>
        <w:rFonts w:ascii="Symbol" w:hAnsi="Symbol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A6CF0"/>
    <w:multiLevelType w:val="hybridMultilevel"/>
    <w:tmpl w:val="F11201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824E7"/>
    <w:multiLevelType w:val="hybridMultilevel"/>
    <w:tmpl w:val="F724AB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6ED4"/>
    <w:multiLevelType w:val="multilevel"/>
    <w:tmpl w:val="FAE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BA1FC5"/>
    <w:multiLevelType w:val="multilevel"/>
    <w:tmpl w:val="FCF637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555E3FB7"/>
    <w:multiLevelType w:val="hybridMultilevel"/>
    <w:tmpl w:val="34BEE7F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FF574D"/>
    <w:multiLevelType w:val="hybridMultilevel"/>
    <w:tmpl w:val="D410FD68"/>
    <w:lvl w:ilvl="0" w:tplc="1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5EE847A8"/>
    <w:multiLevelType w:val="multilevel"/>
    <w:tmpl w:val="866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4820E4"/>
    <w:multiLevelType w:val="hybridMultilevel"/>
    <w:tmpl w:val="B3EC148A"/>
    <w:lvl w:ilvl="0" w:tplc="76609CB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84E60"/>
    <w:multiLevelType w:val="multilevel"/>
    <w:tmpl w:val="6048053A"/>
    <w:numStyleLink w:val="UoANumberedMultilevelList"/>
  </w:abstractNum>
  <w:abstractNum w:abstractNumId="34" w15:restartNumberingAfterBreak="0">
    <w:nsid w:val="628B423A"/>
    <w:multiLevelType w:val="multilevel"/>
    <w:tmpl w:val="87427A3A"/>
    <w:numStyleLink w:val="UoAListStyle"/>
  </w:abstractNum>
  <w:abstractNum w:abstractNumId="35" w15:restartNumberingAfterBreak="0">
    <w:nsid w:val="68AD7B8C"/>
    <w:multiLevelType w:val="multilevel"/>
    <w:tmpl w:val="6048053A"/>
    <w:styleLink w:val="UoANumberedMultilevelList"/>
    <w:lvl w:ilvl="0">
      <w:start w:val="1"/>
      <w:numFmt w:val="decimal"/>
      <w:lvlText w:val="%1."/>
      <w:lvlJc w:val="left"/>
      <w:pPr>
        <w:ind w:left="851" w:hanging="491"/>
      </w:pPr>
      <w:rPr>
        <w:rFonts w:ascii="Inter" w:hAnsi="Inter" w:hint="default"/>
        <w:b w:val="0"/>
        <w:i w:val="0"/>
        <w:color w:val="auto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Inter" w:hAnsi="Inter" w:hint="default"/>
        <w:b w:val="0"/>
        <w:i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497E1F"/>
    <w:multiLevelType w:val="multilevel"/>
    <w:tmpl w:val="A43E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3F6669D"/>
    <w:multiLevelType w:val="multilevel"/>
    <w:tmpl w:val="87427A3A"/>
    <w:styleLink w:val="UoAListStyle"/>
    <w:lvl w:ilvl="0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4"/>
      </w:pPr>
      <w:rPr>
        <w:rFonts w:ascii="Inter" w:hAnsi="Inter" w:hint="default"/>
        <w:b w:val="0"/>
        <w:i w:val="0"/>
      </w:rPr>
    </w:lvl>
    <w:lvl w:ilvl="2">
      <w:start w:val="1"/>
      <w:numFmt w:val="bullet"/>
      <w:lvlText w:val=""/>
      <w:lvlJc w:val="left"/>
      <w:pPr>
        <w:ind w:left="1701" w:firstLine="9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456EE4"/>
    <w:multiLevelType w:val="hybridMultilevel"/>
    <w:tmpl w:val="C6BA8276"/>
    <w:lvl w:ilvl="0" w:tplc="8A627C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8827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1EF0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6415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4CC0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6076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32FD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D663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6E55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DAB5442"/>
    <w:multiLevelType w:val="hybridMultilevel"/>
    <w:tmpl w:val="CD2CA3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104893">
    <w:abstractNumId w:val="11"/>
  </w:num>
  <w:num w:numId="2" w16cid:durableId="1035352304">
    <w:abstractNumId w:val="38"/>
  </w:num>
  <w:num w:numId="3" w16cid:durableId="94984275">
    <w:abstractNumId w:val="17"/>
  </w:num>
  <w:num w:numId="4" w16cid:durableId="1350987409">
    <w:abstractNumId w:val="4"/>
  </w:num>
  <w:num w:numId="5" w16cid:durableId="123470290">
    <w:abstractNumId w:val="7"/>
  </w:num>
  <w:num w:numId="6" w16cid:durableId="371736893">
    <w:abstractNumId w:val="19"/>
  </w:num>
  <w:num w:numId="7" w16cid:durableId="479884650">
    <w:abstractNumId w:val="22"/>
  </w:num>
  <w:num w:numId="8" w16cid:durableId="1885869175">
    <w:abstractNumId w:val="32"/>
  </w:num>
  <w:num w:numId="9" w16cid:durableId="1682974181">
    <w:abstractNumId w:val="8"/>
  </w:num>
  <w:num w:numId="10" w16cid:durableId="52042301">
    <w:abstractNumId w:val="21"/>
  </w:num>
  <w:num w:numId="11" w16cid:durableId="214783335">
    <w:abstractNumId w:val="24"/>
  </w:num>
  <w:num w:numId="12" w16cid:durableId="1442189847">
    <w:abstractNumId w:val="12"/>
  </w:num>
  <w:num w:numId="13" w16cid:durableId="1356728513">
    <w:abstractNumId w:val="2"/>
  </w:num>
  <w:num w:numId="14" w16cid:durableId="1793673647">
    <w:abstractNumId w:val="37"/>
  </w:num>
  <w:num w:numId="15" w16cid:durableId="1481263906">
    <w:abstractNumId w:val="3"/>
  </w:num>
  <w:num w:numId="16" w16cid:durableId="1187447767">
    <w:abstractNumId w:val="35"/>
  </w:num>
  <w:num w:numId="17" w16cid:durableId="1984305926">
    <w:abstractNumId w:val="34"/>
  </w:num>
  <w:num w:numId="18" w16cid:durableId="791561359">
    <w:abstractNumId w:val="33"/>
  </w:num>
  <w:num w:numId="19" w16cid:durableId="1834485782">
    <w:abstractNumId w:val="18"/>
  </w:num>
  <w:num w:numId="20" w16cid:durableId="1326519103">
    <w:abstractNumId w:val="10"/>
  </w:num>
  <w:num w:numId="21" w16cid:durableId="212547452">
    <w:abstractNumId w:val="14"/>
  </w:num>
  <w:num w:numId="22" w16cid:durableId="1961259399">
    <w:abstractNumId w:val="13"/>
  </w:num>
  <w:num w:numId="23" w16cid:durableId="1491365197">
    <w:abstractNumId w:val="25"/>
  </w:num>
  <w:num w:numId="24" w16cid:durableId="108210884">
    <w:abstractNumId w:val="26"/>
  </w:num>
  <w:num w:numId="25" w16cid:durableId="1074813069">
    <w:abstractNumId w:val="31"/>
  </w:num>
  <w:num w:numId="26" w16cid:durableId="1376195010">
    <w:abstractNumId w:val="27"/>
  </w:num>
  <w:num w:numId="27" w16cid:durableId="2087913689">
    <w:abstractNumId w:val="16"/>
  </w:num>
  <w:num w:numId="28" w16cid:durableId="485173643">
    <w:abstractNumId w:val="36"/>
  </w:num>
  <w:num w:numId="29" w16cid:durableId="1850635235">
    <w:abstractNumId w:val="0"/>
  </w:num>
  <w:num w:numId="30" w16cid:durableId="459031670">
    <w:abstractNumId w:val="20"/>
  </w:num>
  <w:num w:numId="31" w16cid:durableId="748111921">
    <w:abstractNumId w:val="23"/>
  </w:num>
  <w:num w:numId="32" w16cid:durableId="397826417">
    <w:abstractNumId w:val="39"/>
  </w:num>
  <w:num w:numId="33" w16cid:durableId="918171394">
    <w:abstractNumId w:val="6"/>
  </w:num>
  <w:num w:numId="34" w16cid:durableId="2111393410">
    <w:abstractNumId w:val="5"/>
  </w:num>
  <w:num w:numId="35" w16cid:durableId="1841852744">
    <w:abstractNumId w:val="9"/>
  </w:num>
  <w:num w:numId="36" w16cid:durableId="2096508784">
    <w:abstractNumId w:val="28"/>
  </w:num>
  <w:num w:numId="37" w16cid:durableId="1852060839">
    <w:abstractNumId w:val="30"/>
  </w:num>
  <w:num w:numId="38" w16cid:durableId="480850110">
    <w:abstractNumId w:val="1"/>
  </w:num>
  <w:num w:numId="39" w16cid:durableId="1809975576">
    <w:abstractNumId w:val="29"/>
  </w:num>
  <w:num w:numId="40" w16cid:durableId="12444105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907"/>
  <w:drawingGridVerticalSpacing w:val="90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37"/>
    <w:rsid w:val="00000488"/>
    <w:rsid w:val="000136AE"/>
    <w:rsid w:val="00024B62"/>
    <w:rsid w:val="000275F9"/>
    <w:rsid w:val="00054797"/>
    <w:rsid w:val="00056E1D"/>
    <w:rsid w:val="00061F71"/>
    <w:rsid w:val="000856D5"/>
    <w:rsid w:val="000974A5"/>
    <w:rsid w:val="000B7B81"/>
    <w:rsid w:val="000C239E"/>
    <w:rsid w:val="000D4340"/>
    <w:rsid w:val="000E2D48"/>
    <w:rsid w:val="000E2D65"/>
    <w:rsid w:val="000F73D8"/>
    <w:rsid w:val="001662AD"/>
    <w:rsid w:val="00185279"/>
    <w:rsid w:val="00186037"/>
    <w:rsid w:val="00194F18"/>
    <w:rsid w:val="001C03C9"/>
    <w:rsid w:val="001C39A5"/>
    <w:rsid w:val="001F1CF1"/>
    <w:rsid w:val="00207DA1"/>
    <w:rsid w:val="00220BD9"/>
    <w:rsid w:val="00255318"/>
    <w:rsid w:val="00266C19"/>
    <w:rsid w:val="002A4A46"/>
    <w:rsid w:val="002B387A"/>
    <w:rsid w:val="002B5A88"/>
    <w:rsid w:val="002C0632"/>
    <w:rsid w:val="002E680A"/>
    <w:rsid w:val="00304CD0"/>
    <w:rsid w:val="00312322"/>
    <w:rsid w:val="00365596"/>
    <w:rsid w:val="0037667D"/>
    <w:rsid w:val="003B44C0"/>
    <w:rsid w:val="003C72D7"/>
    <w:rsid w:val="003D0290"/>
    <w:rsid w:val="0040587D"/>
    <w:rsid w:val="0042571F"/>
    <w:rsid w:val="004644F8"/>
    <w:rsid w:val="0046604C"/>
    <w:rsid w:val="0048405C"/>
    <w:rsid w:val="00493917"/>
    <w:rsid w:val="00494DD2"/>
    <w:rsid w:val="004D32DE"/>
    <w:rsid w:val="004D3452"/>
    <w:rsid w:val="004F0A92"/>
    <w:rsid w:val="00507E26"/>
    <w:rsid w:val="00587607"/>
    <w:rsid w:val="00594350"/>
    <w:rsid w:val="005D5B28"/>
    <w:rsid w:val="005F00C0"/>
    <w:rsid w:val="006075C9"/>
    <w:rsid w:val="00641B58"/>
    <w:rsid w:val="00686A17"/>
    <w:rsid w:val="006A0CC0"/>
    <w:rsid w:val="006A487C"/>
    <w:rsid w:val="006D43B5"/>
    <w:rsid w:val="00715D98"/>
    <w:rsid w:val="00764D81"/>
    <w:rsid w:val="00777A9A"/>
    <w:rsid w:val="00790F4C"/>
    <w:rsid w:val="00793E7B"/>
    <w:rsid w:val="00811730"/>
    <w:rsid w:val="0087239F"/>
    <w:rsid w:val="00894920"/>
    <w:rsid w:val="008F4998"/>
    <w:rsid w:val="00902CD9"/>
    <w:rsid w:val="00927C01"/>
    <w:rsid w:val="00932897"/>
    <w:rsid w:val="009400D7"/>
    <w:rsid w:val="009649F1"/>
    <w:rsid w:val="00982B33"/>
    <w:rsid w:val="009879E2"/>
    <w:rsid w:val="0099678F"/>
    <w:rsid w:val="00A62E80"/>
    <w:rsid w:val="00A6380B"/>
    <w:rsid w:val="00A84149"/>
    <w:rsid w:val="00A92181"/>
    <w:rsid w:val="00AD3E78"/>
    <w:rsid w:val="00B2038C"/>
    <w:rsid w:val="00B360A0"/>
    <w:rsid w:val="00B47CB2"/>
    <w:rsid w:val="00B5675E"/>
    <w:rsid w:val="00B616A1"/>
    <w:rsid w:val="00B642EF"/>
    <w:rsid w:val="00BC51AA"/>
    <w:rsid w:val="00BD3B78"/>
    <w:rsid w:val="00C02235"/>
    <w:rsid w:val="00C145D8"/>
    <w:rsid w:val="00C73995"/>
    <w:rsid w:val="00CB4B65"/>
    <w:rsid w:val="00CD20BC"/>
    <w:rsid w:val="00CF0C11"/>
    <w:rsid w:val="00D501F6"/>
    <w:rsid w:val="00D72BCC"/>
    <w:rsid w:val="00D749FA"/>
    <w:rsid w:val="00DC2B7D"/>
    <w:rsid w:val="00DE4E47"/>
    <w:rsid w:val="00DF4FA2"/>
    <w:rsid w:val="00E04F4F"/>
    <w:rsid w:val="00E21707"/>
    <w:rsid w:val="00E26521"/>
    <w:rsid w:val="00E27EE2"/>
    <w:rsid w:val="00E43826"/>
    <w:rsid w:val="00E54458"/>
    <w:rsid w:val="00E75116"/>
    <w:rsid w:val="00EE676D"/>
    <w:rsid w:val="00F311F9"/>
    <w:rsid w:val="00F97500"/>
    <w:rsid w:val="00FD56C8"/>
    <w:rsid w:val="00FF3E0B"/>
    <w:rsid w:val="00F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9B288"/>
  <w15:chartTrackingRefBased/>
  <w15:docId w15:val="{BC74986B-E472-4115-8953-995EE873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DA1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Sub-Heading 1"/>
    <w:basedOn w:val="Normal"/>
    <w:next w:val="Normal"/>
    <w:link w:val="Heading2Char"/>
    <w:uiPriority w:val="9"/>
    <w:unhideWhenUsed/>
    <w:qFormat/>
    <w:rsid w:val="00207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Sub-Head 2"/>
    <w:basedOn w:val="Normal"/>
    <w:next w:val="Normal"/>
    <w:link w:val="Heading3Char"/>
    <w:uiPriority w:val="9"/>
    <w:unhideWhenUsed/>
    <w:qFormat/>
    <w:rsid w:val="00207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Sub-Heading 1 Char"/>
    <w:basedOn w:val="DefaultParagraphFont"/>
    <w:link w:val="Heading2"/>
    <w:uiPriority w:val="9"/>
    <w:rsid w:val="00207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Sub-Head 2 Char"/>
    <w:basedOn w:val="DefaultParagraphFont"/>
    <w:link w:val="Heading3"/>
    <w:uiPriority w:val="9"/>
    <w:rsid w:val="00207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Intro"/>
    <w:basedOn w:val="Normal"/>
    <w:next w:val="Normal"/>
    <w:link w:val="QuoteChar"/>
    <w:uiPriority w:val="29"/>
    <w:qFormat/>
    <w:rsid w:val="00207DA1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aliases w:val="Intro Char"/>
    <w:basedOn w:val="DefaultParagraphFont"/>
    <w:link w:val="Quote"/>
    <w:uiPriority w:val="29"/>
    <w:rsid w:val="00207DA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07DA1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207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A1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07DA1"/>
  </w:style>
  <w:style w:type="paragraph" w:styleId="Footer">
    <w:name w:val="footer"/>
    <w:basedOn w:val="Normal"/>
    <w:link w:val="FooterChar"/>
    <w:uiPriority w:val="99"/>
    <w:unhideWhenUsed/>
    <w:rsid w:val="00207DA1"/>
    <w:pPr>
      <w:tabs>
        <w:tab w:val="center" w:pos="4513"/>
        <w:tab w:val="right" w:pos="9026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207DA1"/>
  </w:style>
  <w:style w:type="character" w:styleId="PageNumber">
    <w:name w:val="page number"/>
    <w:basedOn w:val="DefaultParagraphFont"/>
    <w:uiPriority w:val="99"/>
    <w:semiHidden/>
    <w:unhideWhenUsed/>
    <w:rsid w:val="00207DA1"/>
  </w:style>
  <w:style w:type="paragraph" w:styleId="Header">
    <w:name w:val="header"/>
    <w:basedOn w:val="Normal"/>
    <w:link w:val="HeaderChar"/>
    <w:uiPriority w:val="99"/>
    <w:unhideWhenUsed/>
    <w:rsid w:val="00207DA1"/>
    <w:pPr>
      <w:tabs>
        <w:tab w:val="center" w:pos="4513"/>
        <w:tab w:val="right" w:pos="9026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207DA1"/>
  </w:style>
  <w:style w:type="paragraph" w:styleId="NoSpacing">
    <w:name w:val="No Spacing"/>
    <w:link w:val="NoSpacingChar"/>
    <w:uiPriority w:val="1"/>
    <w:qFormat/>
    <w:rsid w:val="00207DA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07DA1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UoACoverTitle">
    <w:name w:val="UoA Cover Title"/>
    <w:basedOn w:val="Title"/>
    <w:qFormat/>
    <w:rsid w:val="00790F4C"/>
    <w:pPr>
      <w:spacing w:after="120"/>
      <w:contextualSpacing w:val="0"/>
    </w:pPr>
    <w:rPr>
      <w:rFonts w:ascii="Inter" w:hAnsi="Inter"/>
      <w:b/>
      <w:bCs/>
      <w:color w:val="FFFFFF" w:themeColor="background1"/>
      <w:sz w:val="72"/>
      <w:szCs w:val="72"/>
      <w:lang w:val="en-US"/>
    </w:rPr>
  </w:style>
  <w:style w:type="paragraph" w:customStyle="1" w:styleId="Introduction">
    <w:name w:val="Introduction"/>
    <w:basedOn w:val="Normal"/>
    <w:uiPriority w:val="99"/>
    <w:rsid w:val="00207DA1"/>
    <w:pPr>
      <w:suppressAutoHyphens/>
      <w:autoSpaceDE w:val="0"/>
      <w:autoSpaceDN w:val="0"/>
      <w:adjustRightInd w:val="0"/>
      <w:spacing w:before="113" w:after="227" w:line="260" w:lineRule="atLeast"/>
      <w:textAlignment w:val="center"/>
    </w:pPr>
    <w:rPr>
      <w:rFonts w:ascii="Inter Display Medium" w:eastAsiaTheme="minorHAnsi" w:hAnsi="Inter Display Medium" w:cs="Inter Display Medium"/>
      <w:color w:val="000000"/>
      <w:spacing w:val="-1"/>
      <w:kern w:val="0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rsid w:val="00207DA1"/>
    <w:pPr>
      <w:suppressAutoHyphens/>
      <w:autoSpaceDE w:val="0"/>
      <w:autoSpaceDN w:val="0"/>
      <w:adjustRightInd w:val="0"/>
      <w:spacing w:before="57" w:after="0" w:line="240" w:lineRule="atLeast"/>
      <w:textAlignment w:val="center"/>
    </w:pPr>
    <w:rPr>
      <w:rFonts w:ascii="Inter Display" w:eastAsiaTheme="minorHAnsi" w:hAnsi="Inter Display" w:cs="Inter Display"/>
      <w:color w:val="000000"/>
      <w:spacing w:val="-1"/>
      <w:kern w:val="0"/>
      <w:sz w:val="16"/>
      <w:szCs w:val="16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207DA1"/>
    <w:rPr>
      <w:rFonts w:ascii="Inter Display" w:hAnsi="Inter Display" w:cs="Inter Display"/>
      <w:color w:val="000000"/>
      <w:spacing w:val="-1"/>
      <w:kern w:val="0"/>
      <w:sz w:val="16"/>
      <w:szCs w:val="16"/>
      <w:lang w:val="en-GB"/>
    </w:rPr>
  </w:style>
  <w:style w:type="paragraph" w:customStyle="1" w:styleId="BasicParagraph">
    <w:name w:val="[Basic Paragraph]"/>
    <w:basedOn w:val="Normal"/>
    <w:uiPriority w:val="99"/>
    <w:rsid w:val="00207DA1"/>
    <w:pPr>
      <w:suppressAutoHyphens/>
      <w:autoSpaceDE w:val="0"/>
      <w:autoSpaceDN w:val="0"/>
      <w:adjustRightInd w:val="0"/>
      <w:spacing w:before="57" w:after="0" w:line="288" w:lineRule="auto"/>
      <w:textAlignment w:val="center"/>
    </w:pPr>
    <w:rPr>
      <w:rFonts w:ascii="Minion Pro" w:eastAsiaTheme="minorHAnsi" w:hAnsi="Minion Pro" w:cs="Minion Pro"/>
      <w:color w:val="000000"/>
      <w:spacing w:val="-1"/>
      <w:kern w:val="0"/>
      <w:sz w:val="16"/>
      <w:szCs w:val="16"/>
      <w:lang w:val="en-US"/>
    </w:rPr>
  </w:style>
  <w:style w:type="paragraph" w:customStyle="1" w:styleId="UoASubHeading1">
    <w:name w:val="UoA Sub Heading 1"/>
    <w:basedOn w:val="Heading2"/>
    <w:qFormat/>
    <w:rsid w:val="000D4340"/>
    <w:pPr>
      <w:spacing w:before="360" w:after="120" w:line="320" w:lineRule="exact"/>
    </w:pPr>
    <w:rPr>
      <w:rFonts w:ascii="Inter" w:hAnsi="Inter"/>
      <w:b/>
      <w:bCs/>
      <w:color w:val="0C0C48"/>
      <w:sz w:val="24"/>
      <w:szCs w:val="24"/>
    </w:rPr>
  </w:style>
  <w:style w:type="paragraph" w:customStyle="1" w:styleId="UoADateCoverPage">
    <w:name w:val="UoA Date Cover Page"/>
    <w:basedOn w:val="Normal"/>
    <w:qFormat/>
    <w:rsid w:val="00790F4C"/>
    <w:pPr>
      <w:spacing w:before="160" w:after="100" w:afterAutospacing="1" w:line="240" w:lineRule="exact"/>
    </w:pPr>
    <w:rPr>
      <w:rFonts w:ascii="Inter" w:eastAsiaTheme="majorEastAsia" w:hAnsi="Inter" w:cstheme="majorBidi"/>
      <w:bCs/>
      <w:color w:val="FFFFFF" w:themeColor="background1"/>
      <w:spacing w:val="-10"/>
      <w:kern w:val="28"/>
      <w:sz w:val="20"/>
      <w:szCs w:val="20"/>
      <w:lang w:val="en-GB"/>
    </w:rPr>
  </w:style>
  <w:style w:type="paragraph" w:customStyle="1" w:styleId="UoAPageHeaderTitle">
    <w:name w:val="UoA Page Header Title"/>
    <w:basedOn w:val="NoSpacing"/>
    <w:qFormat/>
    <w:rsid w:val="002B5A88"/>
    <w:rPr>
      <w:rFonts w:ascii="Inter" w:hAnsi="Inter"/>
      <w:color w:val="747474" w:themeColor="background2" w:themeShade="80"/>
      <w:sz w:val="13"/>
      <w:szCs w:val="13"/>
    </w:rPr>
  </w:style>
  <w:style w:type="paragraph" w:customStyle="1" w:styleId="UoALargeTitle">
    <w:name w:val="UoA Large Title"/>
    <w:basedOn w:val="UoACoverTitle"/>
    <w:qFormat/>
    <w:rsid w:val="002B5A88"/>
    <w:rPr>
      <w:color w:val="000000" w:themeColor="text1"/>
    </w:rPr>
  </w:style>
  <w:style w:type="paragraph" w:customStyle="1" w:styleId="UoAIntroParagraph">
    <w:name w:val="UoA Intro Paragraph"/>
    <w:basedOn w:val="Quote"/>
    <w:qFormat/>
    <w:rsid w:val="002B5A88"/>
    <w:pPr>
      <w:spacing w:before="480" w:after="480" w:line="340" w:lineRule="exact"/>
      <w:jc w:val="left"/>
    </w:pPr>
    <w:rPr>
      <w:rFonts w:ascii="Inter" w:hAnsi="Inter"/>
      <w:i w:val="0"/>
      <w:iCs w:val="0"/>
      <w:color w:val="0C0C48"/>
      <w:sz w:val="22"/>
      <w:szCs w:val="22"/>
    </w:rPr>
  </w:style>
  <w:style w:type="paragraph" w:customStyle="1" w:styleId="UoABodyCopy">
    <w:name w:val="UoA Body Copy"/>
    <w:basedOn w:val="Normal"/>
    <w:qFormat/>
    <w:rsid w:val="002B5A88"/>
    <w:pPr>
      <w:spacing w:after="120" w:line="320" w:lineRule="exact"/>
    </w:pPr>
    <w:rPr>
      <w:rFonts w:ascii="Inter" w:hAnsi="Inter"/>
      <w:color w:val="000000" w:themeColor="text1"/>
      <w:sz w:val="18"/>
      <w:szCs w:val="18"/>
    </w:rPr>
  </w:style>
  <w:style w:type="paragraph" w:customStyle="1" w:styleId="UoASubHeading2">
    <w:name w:val="UoA Sub Heading 2"/>
    <w:basedOn w:val="UoASubHeading1"/>
    <w:qFormat/>
    <w:rsid w:val="002B5A88"/>
    <w:rPr>
      <w:sz w:val="20"/>
    </w:rPr>
  </w:style>
  <w:style w:type="paragraph" w:customStyle="1" w:styleId="UoASubHeading3">
    <w:name w:val="UoA Sub Heading 3"/>
    <w:basedOn w:val="Normal"/>
    <w:qFormat/>
    <w:rsid w:val="002B5A88"/>
    <w:pPr>
      <w:keepNext/>
      <w:keepLines/>
      <w:spacing w:before="360" w:after="120" w:line="320" w:lineRule="exact"/>
      <w:outlineLvl w:val="1"/>
    </w:pPr>
    <w:rPr>
      <w:rFonts w:ascii="Inter Medium" w:eastAsiaTheme="majorEastAsia" w:hAnsi="Inter Medium" w:cstheme="majorBidi"/>
      <w:color w:val="808080" w:themeColor="background1" w:themeShade="80"/>
      <w:sz w:val="16"/>
      <w:szCs w:val="16"/>
    </w:rPr>
  </w:style>
  <w:style w:type="paragraph" w:customStyle="1" w:styleId="UoABulletPointList">
    <w:name w:val="UoA Bullet Point List"/>
    <w:basedOn w:val="UoABodyCopy"/>
    <w:qFormat/>
    <w:rsid w:val="00790F4C"/>
    <w:pPr>
      <w:numPr>
        <w:numId w:val="3"/>
      </w:numPr>
      <w:spacing w:line="300" w:lineRule="exact"/>
      <w:ind w:left="1021" w:hanging="284"/>
    </w:pPr>
  </w:style>
  <w:style w:type="paragraph" w:customStyle="1" w:styleId="UoANumberedList">
    <w:name w:val="UoA Numbered List"/>
    <w:basedOn w:val="UoABulletPointList"/>
    <w:qFormat/>
    <w:rsid w:val="00790F4C"/>
    <w:pPr>
      <w:numPr>
        <w:numId w:val="0"/>
      </w:numPr>
    </w:pPr>
  </w:style>
  <w:style w:type="table" w:styleId="TableGrid">
    <w:name w:val="Table Grid"/>
    <w:basedOn w:val="TableNormal"/>
    <w:uiPriority w:val="39"/>
    <w:rsid w:val="00790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UoATableStyle">
    <w:name w:val="UoA Table Style"/>
    <w:basedOn w:val="TableNormal"/>
    <w:uiPriority w:val="99"/>
    <w:rsid w:val="003D0290"/>
    <w:pPr>
      <w:spacing w:after="0" w:line="240" w:lineRule="auto"/>
    </w:pPr>
    <w:rPr>
      <w:rFonts w:ascii="Inter" w:hAnsi="Inter" w:cs="Times New Roman (Body CS)"/>
      <w:color w:val="3A3A3A" w:themeColor="background2" w:themeShade="40"/>
      <w:sz w:val="18"/>
    </w:rPr>
    <w:tblPr>
      <w:tblBorders>
        <w:top w:val="single" w:sz="2" w:space="0" w:color="0C0C48"/>
        <w:left w:val="single" w:sz="2" w:space="0" w:color="0C0C48"/>
        <w:bottom w:val="single" w:sz="2" w:space="0" w:color="0C0C48"/>
        <w:right w:val="single" w:sz="2" w:space="0" w:color="0C0C48"/>
        <w:insideH w:val="single" w:sz="2" w:space="0" w:color="0C0C48"/>
        <w:insideV w:val="single" w:sz="2" w:space="0" w:color="0C0C48"/>
      </w:tblBorders>
      <w:tblCellMar>
        <w:top w:w="113" w:type="dxa"/>
        <w:bottom w:w="113" w:type="dxa"/>
      </w:tblCellMar>
    </w:tblPr>
    <w:trPr>
      <w:cantSplit/>
    </w:trPr>
    <w:tcPr>
      <w:shd w:val="clear" w:color="auto" w:fill="auto"/>
    </w:tcPr>
    <w:tblStylePr w:type="firstRow">
      <w:pPr>
        <w:wordWrap/>
        <w:spacing w:beforeLines="0" w:before="120" w:beforeAutospacing="0" w:afterLines="0" w:after="120" w:afterAutospacing="0" w:line="240" w:lineRule="atLeast"/>
        <w:ind w:leftChars="0" w:left="113"/>
        <w:jc w:val="left"/>
      </w:pPr>
      <w:rPr>
        <w:rFonts w:ascii="Inter Medium" w:hAnsi="Inter Medium"/>
        <w:b w:val="0"/>
        <w:i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single" w:sz="2" w:space="0" w:color="FFFFFF" w:themeColor="background1"/>
          <w:insideV w:val="single" w:sz="2" w:space="0" w:color="FFFFFF" w:themeColor="background1"/>
        </w:tcBorders>
        <w:shd w:val="clear" w:color="auto" w:fill="0C0C48"/>
      </w:tcPr>
    </w:tblStylePr>
  </w:style>
  <w:style w:type="table" w:styleId="ListTable3-Accent4">
    <w:name w:val="List Table 3 Accent 4"/>
    <w:basedOn w:val="TableNormal"/>
    <w:uiPriority w:val="48"/>
    <w:rsid w:val="00DC2B7D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B7D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94F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UoATableStyleBulletPointList">
    <w:name w:val="UoA Table Style_Bullet Point List"/>
    <w:basedOn w:val="UoABodyCopy"/>
    <w:qFormat/>
    <w:rsid w:val="00194F18"/>
    <w:pPr>
      <w:numPr>
        <w:numId w:val="11"/>
      </w:numPr>
      <w:spacing w:line="240" w:lineRule="exact"/>
    </w:pPr>
    <w:rPr>
      <w:rFonts w:cs="Times New Roman (Body CS)"/>
      <w:sz w:val="16"/>
      <w:szCs w:val="16"/>
    </w:rPr>
  </w:style>
  <w:style w:type="numbering" w:customStyle="1" w:styleId="UoAListStyle">
    <w:name w:val="UoA List Style"/>
    <w:uiPriority w:val="99"/>
    <w:rsid w:val="00FF74F6"/>
    <w:pPr>
      <w:numPr>
        <w:numId w:val="14"/>
      </w:numPr>
    </w:pPr>
  </w:style>
  <w:style w:type="numbering" w:customStyle="1" w:styleId="UoANumberedMultilevelList">
    <w:name w:val="UoA Numbered Multilevel List"/>
    <w:uiPriority w:val="99"/>
    <w:rsid w:val="00715D98"/>
    <w:pPr>
      <w:numPr>
        <w:numId w:val="16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27EE2"/>
    <w:pPr>
      <w:spacing w:after="0" w:line="240" w:lineRule="auto"/>
      <w:jc w:val="both"/>
    </w:pPr>
    <w:rPr>
      <w:kern w:val="0"/>
      <w:sz w:val="20"/>
      <w:szCs w:val="20"/>
      <w:lang w:eastAsia="zh-C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7EE2"/>
    <w:rPr>
      <w:rFonts w:eastAsiaTheme="minorEastAsia"/>
      <w:kern w:val="0"/>
      <w:sz w:val="20"/>
      <w:szCs w:val="20"/>
      <w:lang w:eastAsia="zh-CN"/>
      <w14:ligatures w14:val="none"/>
    </w:rPr>
  </w:style>
  <w:style w:type="character" w:customStyle="1" w:styleId="ListParagraphChar">
    <w:name w:val="List Paragraph Char"/>
    <w:link w:val="ListParagraph"/>
    <w:uiPriority w:val="34"/>
    <w:rsid w:val="002A4A46"/>
  </w:style>
  <w:style w:type="character" w:styleId="FootnoteReference">
    <w:name w:val="footnote reference"/>
    <w:basedOn w:val="DefaultParagraphFont"/>
    <w:uiPriority w:val="99"/>
    <w:semiHidden/>
    <w:unhideWhenUsed/>
    <w:rsid w:val="002A4A46"/>
    <w:rPr>
      <w:vertAlign w:val="superscript"/>
    </w:rPr>
  </w:style>
  <w:style w:type="character" w:customStyle="1" w:styleId="normaltextrun">
    <w:name w:val="normaltextrun"/>
    <w:basedOn w:val="DefaultParagraphFont"/>
    <w:rsid w:val="001F1CF1"/>
  </w:style>
  <w:style w:type="character" w:customStyle="1" w:styleId="eop">
    <w:name w:val="eop"/>
    <w:basedOn w:val="DefaultParagraphFont"/>
    <w:rsid w:val="00185279"/>
  </w:style>
  <w:style w:type="character" w:styleId="Hyperlink">
    <w:name w:val="Hyperlink"/>
    <w:basedOn w:val="DefaultParagraphFont"/>
    <w:uiPriority w:val="99"/>
    <w:unhideWhenUsed/>
    <w:rsid w:val="000275F9"/>
    <w:rPr>
      <w:color w:val="467886" w:themeColor="hyperlink"/>
      <w:u w:val="single"/>
    </w:rPr>
  </w:style>
  <w:style w:type="paragraph" w:customStyle="1" w:styleId="EndNoteBibliography">
    <w:name w:val="EndNote Bibliography"/>
    <w:basedOn w:val="Normal"/>
    <w:link w:val="EndNoteBibliographyChar"/>
    <w:rsid w:val="000275F9"/>
    <w:pPr>
      <w:spacing w:line="240" w:lineRule="auto"/>
      <w:jc w:val="both"/>
    </w:pPr>
    <w:rPr>
      <w:rFonts w:ascii="Calibri" w:hAnsi="Calibri" w:cs="Calibri"/>
      <w:noProof/>
      <w:kern w:val="0"/>
      <w:szCs w:val="22"/>
      <w:lang w:eastAsia="zh-CN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0275F9"/>
    <w:rPr>
      <w:rFonts w:ascii="Calibri" w:eastAsiaTheme="minorEastAsia" w:hAnsi="Calibri" w:cs="Calibri"/>
      <w:noProof/>
      <w:kern w:val="0"/>
      <w:szCs w:val="22"/>
      <w:lang w:eastAsia="zh-CN"/>
      <w14:ligatures w14:val="none"/>
    </w:rPr>
  </w:style>
  <w:style w:type="paragraph" w:styleId="CommentText">
    <w:name w:val="annotation text"/>
    <w:basedOn w:val="Normal"/>
    <w:link w:val="CommentTextChar"/>
    <w:semiHidden/>
    <w:rsid w:val="005D5B28"/>
    <w:pPr>
      <w:spacing w:after="120" w:line="280" w:lineRule="atLeast"/>
    </w:pPr>
    <w:rPr>
      <w:rFonts w:ascii="Arial" w:eastAsia="Times New Roman" w:hAnsi="Arial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semiHidden/>
    <w:rsid w:val="005D5B28"/>
    <w:rPr>
      <w:rFonts w:ascii="Arial" w:eastAsia="Times New Roman" w:hAnsi="Arial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semiHidden/>
    <w:rsid w:val="005D5B28"/>
    <w:rPr>
      <w:sz w:val="16"/>
      <w:szCs w:val="16"/>
    </w:rPr>
  </w:style>
  <w:style w:type="paragraph" w:customStyle="1" w:styleId="paragraph">
    <w:name w:val="paragraph"/>
    <w:basedOn w:val="Normal"/>
    <w:rsid w:val="005D5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ention">
    <w:name w:val="Mention"/>
    <w:basedOn w:val="DefaultParagraphFont"/>
    <w:uiPriority w:val="99"/>
    <w:unhideWhenUsed/>
    <w:rsid w:val="005D5B28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rsid w:val="003C72D7"/>
    <w:pPr>
      <w:spacing w:after="120" w:line="280" w:lineRule="atLeast"/>
    </w:pPr>
    <w:rPr>
      <w:rFonts w:ascii="Arial" w:eastAsia="Times New Roman" w:hAnsi="Arial" w:cs="Times New Roman"/>
      <w:kern w:val="0"/>
      <w:lang w:val="en-GB" w:eastAsia="en-GB"/>
      <w14:ligatures w14:val="none"/>
    </w:rPr>
  </w:style>
  <w:style w:type="character" w:styleId="Emphasis">
    <w:name w:val="Emphasis"/>
    <w:uiPriority w:val="20"/>
    <w:qFormat/>
    <w:rsid w:val="003C72D7"/>
    <w:rPr>
      <w:i/>
      <w:iCs/>
    </w:rPr>
  </w:style>
  <w:style w:type="table" w:customStyle="1" w:styleId="TableGrid1">
    <w:name w:val="Table Grid1"/>
    <w:basedOn w:val="TableNormal"/>
    <w:next w:val="TableGrid"/>
    <w:uiPriority w:val="59"/>
    <w:rsid w:val="00056E1D"/>
    <w:pPr>
      <w:spacing w:after="0" w:line="240" w:lineRule="auto"/>
    </w:pPr>
    <w:rPr>
      <w:rFonts w:ascii="Verdana" w:eastAsiaTheme="minorEastAsia" w:hAnsi="Verdan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uckland.ac.nz/en/students/forms-policies-and-guidelines/student-policies-and-guidelines/academic-integrity-copyright.htm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i738\AppData\Local\Temp\3463a623-5410-4fe0-a348-ff3e2e3e93d7_UoA-Word-Templates%20(1).zip.3d7\UoA%20Word%20Templates\UOA-Word-Template-Waitemata&#9568;&#228;-Cover%20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8C12D8D83D614D92E3DAA9881017B4" ma:contentTypeVersion="18" ma:contentTypeDescription="Create a new document." ma:contentTypeScope="" ma:versionID="5cec435f27a06cbdb7a2d7d04e9de58d">
  <xsd:schema xmlns:xsd="http://www.w3.org/2001/XMLSchema" xmlns:xs="http://www.w3.org/2001/XMLSchema" xmlns:p="http://schemas.microsoft.com/office/2006/metadata/properties" xmlns:ns2="6bf4d340-21aa-4645-8d07-d722559bcaa6" xmlns:ns3="3b512e49-fc45-4c2f-afa8-26304379ef5f" xmlns:ns4="d800a5cf-5799-495b-9b49-f15f7ad25ed9" targetNamespace="http://schemas.microsoft.com/office/2006/metadata/properties" ma:root="true" ma:fieldsID="6a1f5ebc22b11c1bff1dc0e7ddefcf6f" ns2:_="" ns3:_="" ns4:_="">
    <xsd:import namespace="6bf4d340-21aa-4645-8d07-d722559bcaa6"/>
    <xsd:import namespace="3b512e49-fc45-4c2f-afa8-26304379ef5f"/>
    <xsd:import namespace="d800a5cf-5799-495b-9b49-f15f7ad25e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340-21aa-4645-8d07-d722559bc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5e9cd7a-283a-407b-9b45-84d2c2056e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12e49-fc45-4c2f-afa8-26304379ef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0a5cf-5799-495b-9b49-f15f7ad25ed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4a012d8f-e2d3-46b3-ba90-061cea6b3f93}" ma:internalName="TaxCatchAll" ma:showField="CatchAllData" ma:web="3b512e49-fc45-4c2f-afa8-26304379ef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00a5cf-5799-495b-9b49-f15f7ad25ed9" xsi:nil="true"/>
    <lcf76f155ced4ddcb4097134ff3c332f xmlns="6bf4d340-21aa-4645-8d07-d722559bca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102533-A471-4ECC-A29E-B0254EDB92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80F0A4-B37A-4618-A4D4-40ED16B866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340-21aa-4645-8d07-d722559bcaa6"/>
    <ds:schemaRef ds:uri="3b512e49-fc45-4c2f-afa8-26304379ef5f"/>
    <ds:schemaRef ds:uri="d800a5cf-5799-495b-9b49-f15f7ad25e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96DD6E-11ED-9545-8E1C-C0B310B550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AA59C0-E2B4-4000-84D4-9E9ADE0F1BB0}">
  <ds:schemaRefs>
    <ds:schemaRef ds:uri="http://schemas.microsoft.com/office/2006/metadata/properties"/>
    <ds:schemaRef ds:uri="http://schemas.microsoft.com/office/infopath/2007/PartnerControls"/>
    <ds:schemaRef ds:uri="d800a5cf-5799-495b-9b49-f15f7ad25ed9"/>
    <ds:schemaRef ds:uri="6bf4d340-21aa-4645-8d07-d722559bcaa6"/>
  </ds:schemaRefs>
</ds:datastoreItem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UOA-Word-Template-Waitemata╠ä-Cover 2025.dotx</Template>
  <TotalTime>1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Di Ienno</dc:creator>
  <cp:keywords/>
  <dc:description/>
  <cp:lastModifiedBy>Amanda Di Ienno</cp:lastModifiedBy>
  <cp:revision>2</cp:revision>
  <dcterms:created xsi:type="dcterms:W3CDTF">2026-08-20T09:24:00Z</dcterms:created>
  <dcterms:modified xsi:type="dcterms:W3CDTF">2026-08-20T09:24:00Z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2025-02-27T01:33:16Z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3c765070-29b7-41d9-bddd-cef545e8f44c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  <property fmtid="{D5CDD505-2E9C-101B-9397-08002B2CF9AE}" pid="10" name="ContentTypeId">
    <vt:lpwstr>0x010100838C12D8D83D614D92E3DAA9881017B4</vt:lpwstr>
  </property>
  <property fmtid="{D5CDD505-2E9C-101B-9397-08002B2CF9AE}" pid="11" name="MediaServiceImageTags">
    <vt:lpwstr/>
  </property>
</Properties>
</file>